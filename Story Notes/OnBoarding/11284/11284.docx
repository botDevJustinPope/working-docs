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5C1B1" w14:textId="269D4E99" w:rsidR="00672314" w:rsidRDefault="00565CA0" w:rsidP="00672314">
      <w:pPr>
        <w:pStyle w:val="Title"/>
        <w:jc w:val="center"/>
      </w:pPr>
      <w:r>
        <w:t>11284</w:t>
      </w:r>
      <w:r w:rsidR="00672314">
        <w:t xml:space="preserve"> – </w:t>
      </w:r>
      <w:r>
        <w:t>ONBOARDING: Create a new view in VDS – User Info</w:t>
      </w:r>
    </w:p>
    <w:p w14:paraId="69049471" w14:textId="6E601155" w:rsidR="00672314" w:rsidRDefault="003449D0" w:rsidP="00672314">
      <w:pPr>
        <w:pStyle w:val="Subtitle"/>
        <w:jc w:val="center"/>
      </w:pPr>
      <w:r>
        <w:t xml:space="preserve">STORY </w:t>
      </w:r>
      <w:r w:rsidR="00672314">
        <w:t xml:space="preserve">LINK: </w:t>
      </w:r>
      <w:hyperlink r:id="rId5" w:history="1">
        <w:proofErr w:type="spellStart"/>
        <w:r w:rsidR="00672314" w:rsidRPr="00565CA0">
          <w:rPr>
            <w:rStyle w:val="Hyperlink"/>
          </w:rPr>
          <w:t>url</w:t>
        </w:r>
        <w:proofErr w:type="spellEnd"/>
      </w:hyperlink>
    </w:p>
    <w:p w14:paraId="6FBF9787" w14:textId="77777777" w:rsidR="00672314" w:rsidRDefault="00672314" w:rsidP="00672314">
      <w:pPr>
        <w:pStyle w:val="Heading1"/>
      </w:pPr>
      <w:r>
        <w:t>Criteria:</w:t>
      </w:r>
    </w:p>
    <w:p w14:paraId="24250623" w14:textId="7F37A9BA" w:rsidR="00672314" w:rsidRDefault="00565CA0" w:rsidP="00672314">
      <w:pPr>
        <w:pStyle w:val="ListParagraph"/>
        <w:numPr>
          <w:ilvl w:val="0"/>
          <w:numId w:val="1"/>
        </w:numPr>
      </w:pPr>
      <w:r>
        <w:t>Create a new view called User Info, and display the following information</w:t>
      </w:r>
    </w:p>
    <w:p w14:paraId="1AD2BA79" w14:textId="16A86A56" w:rsidR="00565CA0" w:rsidRDefault="00565CA0" w:rsidP="00565CA0">
      <w:pPr>
        <w:pStyle w:val="ListParagraph"/>
        <w:numPr>
          <w:ilvl w:val="1"/>
          <w:numId w:val="1"/>
        </w:numPr>
      </w:pPr>
      <w:r>
        <w:t>First Name</w:t>
      </w:r>
    </w:p>
    <w:p w14:paraId="79A794CF" w14:textId="2DE23D15" w:rsidR="00565CA0" w:rsidRDefault="00565CA0" w:rsidP="00565CA0">
      <w:pPr>
        <w:pStyle w:val="ListParagraph"/>
        <w:numPr>
          <w:ilvl w:val="1"/>
          <w:numId w:val="1"/>
        </w:numPr>
      </w:pPr>
      <w:r>
        <w:t>Last Name</w:t>
      </w:r>
    </w:p>
    <w:p w14:paraId="5F903F7B" w14:textId="42472FC3" w:rsidR="00565CA0" w:rsidRDefault="00565CA0" w:rsidP="00565CA0">
      <w:pPr>
        <w:pStyle w:val="ListParagraph"/>
        <w:numPr>
          <w:ilvl w:val="1"/>
          <w:numId w:val="1"/>
        </w:numPr>
      </w:pPr>
      <w:r>
        <w:t>Email</w:t>
      </w:r>
    </w:p>
    <w:p w14:paraId="616A4D9B" w14:textId="3ED620AE" w:rsidR="00565CA0" w:rsidRDefault="00565CA0" w:rsidP="00565CA0">
      <w:pPr>
        <w:pStyle w:val="ListParagraph"/>
        <w:numPr>
          <w:ilvl w:val="1"/>
          <w:numId w:val="1"/>
        </w:numPr>
      </w:pPr>
      <w:r>
        <w:t>Welcome Email Sent</w:t>
      </w:r>
    </w:p>
    <w:p w14:paraId="0945B2BD" w14:textId="25B60188" w:rsidR="00565CA0" w:rsidRDefault="00565CA0" w:rsidP="00565CA0">
      <w:pPr>
        <w:pStyle w:val="ListParagraph"/>
        <w:numPr>
          <w:ilvl w:val="1"/>
          <w:numId w:val="1"/>
        </w:numPr>
      </w:pPr>
      <w:r>
        <w:t>Welcome Email Validated</w:t>
      </w:r>
    </w:p>
    <w:p w14:paraId="1DC5439D" w14:textId="6411BAED" w:rsidR="00565CA0" w:rsidRDefault="00565CA0" w:rsidP="00565CA0">
      <w:pPr>
        <w:pStyle w:val="ListParagraph"/>
        <w:numPr>
          <w:ilvl w:val="1"/>
          <w:numId w:val="1"/>
        </w:numPr>
      </w:pPr>
      <w:r>
        <w:t>Is Test User</w:t>
      </w:r>
    </w:p>
    <w:p w14:paraId="1BCFCDB1" w14:textId="78D4E4A5" w:rsidR="00565CA0" w:rsidRDefault="00565CA0" w:rsidP="00565CA0">
      <w:pPr>
        <w:pStyle w:val="ListParagraph"/>
        <w:numPr>
          <w:ilvl w:val="0"/>
          <w:numId w:val="1"/>
        </w:numPr>
      </w:pPr>
      <w:r>
        <w:t>Create a new navigation menu item called My Info under the User/Session category, and route to the new view that you’ve created</w:t>
      </w:r>
    </w:p>
    <w:p w14:paraId="3B693C5D" w14:textId="77777777" w:rsidR="00672314" w:rsidRDefault="00672314" w:rsidP="00672314">
      <w:pPr>
        <w:pStyle w:val="Heading1"/>
      </w:pPr>
      <w:r>
        <w:t>Changes:</w:t>
      </w:r>
    </w:p>
    <w:p w14:paraId="4F3D98D8" w14:textId="0FAB1426" w:rsidR="00672314" w:rsidRDefault="00565CA0" w:rsidP="00672314">
      <w:pPr>
        <w:pStyle w:val="Heading2"/>
      </w:pPr>
      <w:r>
        <w:t>New Menu Item</w:t>
      </w:r>
    </w:p>
    <w:p w14:paraId="091D873D" w14:textId="6DF3DA5B" w:rsidR="00672314" w:rsidRDefault="00565CA0" w:rsidP="00672314">
      <w:r>
        <w:t>New item ‘View User’ under ‘USER / SESSION’ menu</w:t>
      </w:r>
    </w:p>
    <w:p w14:paraId="65C971D9" w14:textId="35277BED" w:rsidR="00565CA0" w:rsidRDefault="00565CA0" w:rsidP="00672314">
      <w:r w:rsidRPr="00565CA0">
        <w:drawing>
          <wp:inline distT="0" distB="0" distL="0" distR="0" wp14:anchorId="46C9F70F" wp14:editId="68CE148D">
            <wp:extent cx="1643765" cy="3038475"/>
            <wp:effectExtent l="0" t="0" r="0" b="0"/>
            <wp:docPr id="1028028429" name="Picture 1" descr="A kitchen with stools and a s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28429" name="Picture 1" descr="A kitchen with stools and a sink&#10;&#10;Description automatically generated"/>
                    <pic:cNvPicPr/>
                  </pic:nvPicPr>
                  <pic:blipFill rotWithShape="1">
                    <a:blip r:embed="rId6"/>
                    <a:srcRect t="13931" r="84135" b="34041"/>
                    <a:stretch/>
                  </pic:blipFill>
                  <pic:spPr bwMode="auto">
                    <a:xfrm>
                      <a:off x="0" y="0"/>
                      <a:ext cx="1652679" cy="305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843D" w14:textId="63EABD57" w:rsidR="00565CA0" w:rsidRDefault="00565CA0" w:rsidP="00565CA0">
      <w:pPr>
        <w:pStyle w:val="Heading2"/>
      </w:pPr>
      <w:r>
        <w:lastRenderedPageBreak/>
        <w:t>View User</w:t>
      </w:r>
    </w:p>
    <w:p w14:paraId="12C0788A" w14:textId="1E77A566" w:rsidR="00565CA0" w:rsidRDefault="00565CA0" w:rsidP="00565CA0">
      <w:r>
        <w:t>New view ‘View User’</w:t>
      </w:r>
    </w:p>
    <w:p w14:paraId="7BB99AEE" w14:textId="68CE6678" w:rsidR="00565CA0" w:rsidRDefault="00565CA0" w:rsidP="00565CA0">
      <w:r>
        <w:rPr>
          <w:noProof/>
        </w:rPr>
        <w:drawing>
          <wp:inline distT="0" distB="0" distL="0" distR="0" wp14:anchorId="513DF351" wp14:editId="7BDAB425">
            <wp:extent cx="5943600" cy="3343275"/>
            <wp:effectExtent l="0" t="0" r="0" b="9525"/>
            <wp:docPr id="180612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230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C63F" w14:textId="0307C183" w:rsidR="00565CA0" w:rsidRDefault="00565CA0" w:rsidP="00565CA0">
      <w:r>
        <w:rPr>
          <w:noProof/>
        </w:rPr>
        <w:drawing>
          <wp:inline distT="0" distB="0" distL="0" distR="0" wp14:anchorId="5B976BC5" wp14:editId="1D3E015A">
            <wp:extent cx="5943600" cy="3343275"/>
            <wp:effectExtent l="0" t="0" r="0" b="9525"/>
            <wp:docPr id="2039894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43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9E2" w14:textId="14F182D6" w:rsidR="00565CA0" w:rsidRDefault="00565CA0" w:rsidP="00565CA0">
      <w:r>
        <w:t>Clicking Edit User button navigates to Edit User Profile</w:t>
      </w:r>
    </w:p>
    <w:p w14:paraId="5D2FAD81" w14:textId="02BC125B" w:rsidR="00565CA0" w:rsidRDefault="00565CA0" w:rsidP="00565CA0">
      <w:r>
        <w:rPr>
          <w:noProof/>
        </w:rPr>
        <w:lastRenderedPageBreak/>
        <w:drawing>
          <wp:inline distT="0" distB="0" distL="0" distR="0" wp14:anchorId="0418E3AF" wp14:editId="7EFCA1A0">
            <wp:extent cx="5943600" cy="3343275"/>
            <wp:effectExtent l="0" t="0" r="0" b="9525"/>
            <wp:docPr id="480453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534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741F" w14:textId="78A8C12F" w:rsidR="008D2664" w:rsidRPr="00565CA0" w:rsidRDefault="008D2664" w:rsidP="00565CA0">
      <w:r>
        <w:t>Widgets are controlled just like in edit user profile</w:t>
      </w:r>
      <w:r>
        <w:br/>
      </w:r>
      <w:r>
        <w:rPr>
          <w:noProof/>
        </w:rPr>
        <w:drawing>
          <wp:inline distT="0" distB="0" distL="0" distR="0" wp14:anchorId="7D082E6B" wp14:editId="571D52E7">
            <wp:extent cx="5943600" cy="3343275"/>
            <wp:effectExtent l="0" t="0" r="0" b="9525"/>
            <wp:docPr id="141647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7372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2664" w:rsidRPr="00565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53A2D"/>
    <w:multiLevelType w:val="hybridMultilevel"/>
    <w:tmpl w:val="BDB0A3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CE34F2"/>
    <w:multiLevelType w:val="hybridMultilevel"/>
    <w:tmpl w:val="AABA2AC8"/>
    <w:lvl w:ilvl="0" w:tplc="09D4728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758647">
    <w:abstractNumId w:val="0"/>
  </w:num>
  <w:num w:numId="2" w16cid:durableId="2109540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CA2"/>
    <w:rsid w:val="0024489F"/>
    <w:rsid w:val="002C33DD"/>
    <w:rsid w:val="003449D0"/>
    <w:rsid w:val="00413CA2"/>
    <w:rsid w:val="00492D1E"/>
    <w:rsid w:val="004C7A62"/>
    <w:rsid w:val="00565CA0"/>
    <w:rsid w:val="00641353"/>
    <w:rsid w:val="00672314"/>
    <w:rsid w:val="00680180"/>
    <w:rsid w:val="006C4345"/>
    <w:rsid w:val="008D2664"/>
    <w:rsid w:val="009A673E"/>
    <w:rsid w:val="00C4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775B"/>
  <w15:chartTrackingRefBased/>
  <w15:docId w15:val="{D157E822-6818-4DE2-A132-AE29BB516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2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72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2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3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3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3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3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3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3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3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3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3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3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31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7231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3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ev.azure.com/BuildOnTechnologies/VeoDesignStudio/_workitems/edit/11284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GitHub\botDevJustinPope\working-docs\Story%20Notes\Template%20Story%20Develop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Story Development.dotx</Template>
  <TotalTime>11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Pope</dc:creator>
  <cp:keywords/>
  <dc:description/>
  <cp:lastModifiedBy>Justin Pope</cp:lastModifiedBy>
  <cp:revision>2</cp:revision>
  <dcterms:created xsi:type="dcterms:W3CDTF">2024-10-17T21:05:00Z</dcterms:created>
  <dcterms:modified xsi:type="dcterms:W3CDTF">2024-10-17T21:16:00Z</dcterms:modified>
</cp:coreProperties>
</file>