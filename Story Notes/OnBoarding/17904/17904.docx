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099677" w14:textId="4B0756A3" w:rsidR="00672314" w:rsidRDefault="002504CB" w:rsidP="00672314">
      <w:pPr>
        <w:pStyle w:val="Title"/>
        <w:jc w:val="center"/>
      </w:pPr>
      <w:r>
        <w:t>17904</w:t>
      </w:r>
      <w:r w:rsidR="00672314">
        <w:t xml:space="preserve"> – </w:t>
      </w:r>
      <w:r>
        <w:t>ONBOARDING: Show user’s name in DMH Preference menu</w:t>
      </w:r>
    </w:p>
    <w:p w14:paraId="0EBE0BFE" w14:textId="6E49F002" w:rsidR="00672314" w:rsidRDefault="003449D0" w:rsidP="00672314">
      <w:pPr>
        <w:pStyle w:val="Subtitle"/>
        <w:jc w:val="center"/>
      </w:pPr>
      <w:r>
        <w:t xml:space="preserve">STORY </w:t>
      </w:r>
      <w:r w:rsidR="00672314">
        <w:t xml:space="preserve">LINK: </w:t>
      </w:r>
      <w:hyperlink r:id="rId5" w:history="1">
        <w:proofErr w:type="spellStart"/>
        <w:r w:rsidR="00672314" w:rsidRPr="002504CB">
          <w:rPr>
            <w:rStyle w:val="Hyperlink"/>
          </w:rPr>
          <w:t>url</w:t>
        </w:r>
        <w:proofErr w:type="spellEnd"/>
      </w:hyperlink>
    </w:p>
    <w:p w14:paraId="38BA0311" w14:textId="11F307F9" w:rsidR="00672314" w:rsidRDefault="00672314" w:rsidP="00672314">
      <w:pPr>
        <w:pStyle w:val="Heading1"/>
      </w:pPr>
      <w:r>
        <w:t>Criteria:</w:t>
      </w:r>
    </w:p>
    <w:p w14:paraId="08975615" w14:textId="358C74DA" w:rsidR="00672314" w:rsidRDefault="00682A7C" w:rsidP="00672314">
      <w:pPr>
        <w:pStyle w:val="ListParagraph"/>
        <w:numPr>
          <w:ilvl w:val="0"/>
          <w:numId w:val="1"/>
        </w:numPr>
      </w:pPr>
      <w:r>
        <w:t>In the DMH outer preferences menu (not the inner one – these were given the same name for some unknown reason), create a new section to the left of the buyer’s budget</w:t>
      </w:r>
    </w:p>
    <w:p w14:paraId="021BB428" w14:textId="7738FADD" w:rsidR="00682A7C" w:rsidRDefault="00682A7C" w:rsidP="00672314">
      <w:pPr>
        <w:pStyle w:val="ListParagraph"/>
        <w:numPr>
          <w:ilvl w:val="0"/>
          <w:numId w:val="1"/>
        </w:numPr>
      </w:pPr>
      <w:r>
        <w:t>in the new section, include an appropriately sized SVG such as the visualizer reset icon</w:t>
      </w:r>
    </w:p>
    <w:p w14:paraId="04F0852E" w14:textId="3074051A" w:rsidR="00682A7C" w:rsidRDefault="00682A7C" w:rsidP="00672314">
      <w:pPr>
        <w:pStyle w:val="ListParagraph"/>
        <w:numPr>
          <w:ilvl w:val="0"/>
          <w:numId w:val="1"/>
        </w:numPr>
      </w:pPr>
      <w:r>
        <w:t>in the new section, include the user’s first name</w:t>
      </w:r>
    </w:p>
    <w:p w14:paraId="6DFE5078" w14:textId="61FDD163" w:rsidR="00672314" w:rsidRDefault="00672314" w:rsidP="00672314">
      <w:pPr>
        <w:pStyle w:val="Heading1"/>
      </w:pPr>
      <w:r>
        <w:t>Changes:</w:t>
      </w:r>
    </w:p>
    <w:p w14:paraId="5042E145" w14:textId="19A4D200" w:rsidR="00672314" w:rsidRDefault="00680180" w:rsidP="00672314">
      <w:pPr>
        <w:pStyle w:val="Heading2"/>
      </w:pPr>
      <w:r>
        <w:t>Each visual change / functional change</w:t>
      </w:r>
    </w:p>
    <w:p w14:paraId="1B015DA5" w14:textId="35B0F49A" w:rsidR="00672314" w:rsidRDefault="00682A7C" w:rsidP="00672314">
      <w:r>
        <w:t>Screenshots:</w:t>
      </w:r>
    </w:p>
    <w:p w14:paraId="588426ED" w14:textId="77777777" w:rsidR="00682A7C" w:rsidRDefault="00682A7C" w:rsidP="00672314"/>
    <w:p w14:paraId="61597EE2" w14:textId="5127D40C" w:rsidR="00682A7C" w:rsidRDefault="00682A7C" w:rsidP="00682A7C">
      <w:pPr>
        <w:pStyle w:val="ListParagraph"/>
        <w:numPr>
          <w:ilvl w:val="0"/>
          <w:numId w:val="3"/>
        </w:numPr>
      </w:pPr>
      <w:r>
        <w:t>as a customer on DMH landing page</w:t>
      </w:r>
    </w:p>
    <w:p w14:paraId="6A131E55" w14:textId="3A9879D0" w:rsidR="00682A7C" w:rsidRDefault="00682A7C" w:rsidP="00682A7C">
      <w:pPr>
        <w:ind w:left="360"/>
        <w:jc w:val="center"/>
      </w:pPr>
      <w:r>
        <w:rPr>
          <w:noProof/>
        </w:rPr>
        <w:drawing>
          <wp:inline distT="0" distB="0" distL="0" distR="0" wp14:anchorId="0685F469" wp14:editId="55DEB0DB">
            <wp:extent cx="5615403" cy="2209800"/>
            <wp:effectExtent l="0" t="0" r="4445" b="0"/>
            <wp:docPr id="1907167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67922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b="42707"/>
                    <a:stretch/>
                  </pic:blipFill>
                  <pic:spPr bwMode="auto">
                    <a:xfrm>
                      <a:off x="0" y="0"/>
                      <a:ext cx="5627264" cy="221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D2BF7" w14:textId="193C6711" w:rsidR="00682A7C" w:rsidRDefault="00682A7C">
      <w:r>
        <w:br w:type="page"/>
      </w:r>
    </w:p>
    <w:p w14:paraId="3D4AC3D4" w14:textId="77777777" w:rsidR="00682A7C" w:rsidRDefault="00682A7C" w:rsidP="00682A7C">
      <w:pPr>
        <w:ind w:left="360"/>
        <w:jc w:val="center"/>
      </w:pPr>
    </w:p>
    <w:p w14:paraId="255A8FCE" w14:textId="65F188D2" w:rsidR="00682A7C" w:rsidRDefault="00682A7C" w:rsidP="00682A7C">
      <w:pPr>
        <w:pStyle w:val="ListParagraph"/>
        <w:numPr>
          <w:ilvl w:val="0"/>
          <w:numId w:val="3"/>
        </w:numPr>
      </w:pPr>
      <w:r>
        <w:t xml:space="preserve">as a customer in a room </w:t>
      </w:r>
    </w:p>
    <w:p w14:paraId="63BF2603" w14:textId="11FF31AC" w:rsidR="00682A7C" w:rsidRDefault="00682A7C" w:rsidP="00682A7C">
      <w:pPr>
        <w:ind w:left="360"/>
        <w:jc w:val="center"/>
      </w:pPr>
      <w:r>
        <w:rPr>
          <w:noProof/>
        </w:rPr>
        <w:drawing>
          <wp:inline distT="0" distB="0" distL="0" distR="0" wp14:anchorId="06214E28" wp14:editId="2DC34D11">
            <wp:extent cx="5943600" cy="1897380"/>
            <wp:effectExtent l="0" t="0" r="0" b="7620"/>
            <wp:docPr id="1803470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70200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b="53523"/>
                    <a:stretch/>
                  </pic:blipFill>
                  <pic:spPr bwMode="auto"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2C53F" w14:textId="6D422486" w:rsidR="00682A7C" w:rsidRDefault="00682A7C" w:rsidP="00682A7C">
      <w:pPr>
        <w:pStyle w:val="ListParagraph"/>
        <w:numPr>
          <w:ilvl w:val="0"/>
          <w:numId w:val="3"/>
        </w:numPr>
      </w:pPr>
      <w:r>
        <w:t>impersonating customer DMH landing page</w:t>
      </w:r>
    </w:p>
    <w:p w14:paraId="49CED011" w14:textId="34B9B78F" w:rsidR="00682A7C" w:rsidRDefault="00682A7C" w:rsidP="00682A7C">
      <w:pPr>
        <w:jc w:val="center"/>
      </w:pPr>
      <w:r>
        <w:rPr>
          <w:noProof/>
        </w:rPr>
        <w:drawing>
          <wp:inline distT="0" distB="0" distL="0" distR="0" wp14:anchorId="53C3AA70" wp14:editId="3C1847EF">
            <wp:extent cx="5943600" cy="2423160"/>
            <wp:effectExtent l="0" t="0" r="0" b="0"/>
            <wp:docPr id="1048243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43098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40644"/>
                    <a:stretch/>
                  </pic:blipFill>
                  <pic:spPr bwMode="auto"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A72EF" w14:textId="507E5EC2" w:rsidR="00682A7C" w:rsidRDefault="00682A7C" w:rsidP="00682A7C">
      <w:pPr>
        <w:pStyle w:val="ListParagraph"/>
        <w:numPr>
          <w:ilvl w:val="0"/>
          <w:numId w:val="3"/>
        </w:numPr>
      </w:pPr>
      <w:r>
        <w:t>impersonating customer in a room</w:t>
      </w:r>
    </w:p>
    <w:p w14:paraId="49908C2C" w14:textId="213E4B16" w:rsidR="00682A7C" w:rsidRDefault="002504CB" w:rsidP="00682A7C">
      <w:pPr>
        <w:jc w:val="center"/>
      </w:pPr>
      <w:r>
        <w:rPr>
          <w:noProof/>
        </w:rPr>
        <w:drawing>
          <wp:inline distT="0" distB="0" distL="0" distR="0" wp14:anchorId="6DD35C5D" wp14:editId="4EB17B60">
            <wp:extent cx="5943600" cy="1965960"/>
            <wp:effectExtent l="0" t="0" r="0" b="0"/>
            <wp:docPr id="492341836" name="Picture 1" descr="A computer screen shot of a bath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41836" name="Picture 1" descr="A computer screen shot of a bathroom&#10;&#10;Description automatically generated"/>
                    <pic:cNvPicPr/>
                  </pic:nvPicPr>
                  <pic:blipFill rotWithShape="1">
                    <a:blip r:embed="rId9"/>
                    <a:srcRect b="51843"/>
                    <a:stretch/>
                  </pic:blipFill>
                  <pic:spPr bwMode="auto"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88203" w14:textId="534E4849" w:rsidR="00672314" w:rsidRDefault="00672314" w:rsidP="00672314">
      <w:pPr>
        <w:pStyle w:val="Heading2"/>
      </w:pPr>
      <w:r>
        <w:lastRenderedPageBreak/>
        <w:t>Code</w:t>
      </w:r>
    </w:p>
    <w:p w14:paraId="352703D6" w14:textId="677A34C4" w:rsidR="004C7A62" w:rsidRDefault="002504CB" w:rsidP="004C7A62">
      <w:pPr>
        <w:pStyle w:val="Heading3"/>
      </w:pPr>
      <w:r>
        <w:t>Component: nametag</w:t>
      </w:r>
    </w:p>
    <w:p w14:paraId="2B9C2B84" w14:textId="61852A1E" w:rsidR="002504CB" w:rsidRDefault="002504CB" w:rsidP="002504CB">
      <w:r>
        <w:t>File:</w:t>
      </w:r>
      <w:r>
        <w:tab/>
        <w:t>features/</w:t>
      </w:r>
      <w:proofErr w:type="spellStart"/>
      <w:r>
        <w:t>desginMyHome</w:t>
      </w:r>
      <w:proofErr w:type="spellEnd"/>
      <w:r>
        <w:t>/</w:t>
      </w:r>
      <w:proofErr w:type="spellStart"/>
      <w:r>
        <w:t>nameTag</w:t>
      </w:r>
      <w:proofErr w:type="spellEnd"/>
      <w:r>
        <w:t>/nameTag.html</w:t>
      </w:r>
    </w:p>
    <w:p w14:paraId="23387B6E" w14:textId="281026D7" w:rsidR="002504CB" w:rsidRDefault="002504CB" w:rsidP="002504CB">
      <w:r>
        <w:tab/>
        <w:t>features/</w:t>
      </w:r>
      <w:proofErr w:type="spellStart"/>
      <w:r>
        <w:t>desginMyHome</w:t>
      </w:r>
      <w:proofErr w:type="spellEnd"/>
      <w:r>
        <w:t>/</w:t>
      </w:r>
      <w:proofErr w:type="spellStart"/>
      <w:r>
        <w:t>nameTag</w:t>
      </w:r>
      <w:proofErr w:type="spellEnd"/>
      <w:r>
        <w:t>/</w:t>
      </w:r>
      <w:proofErr w:type="spellStart"/>
      <w:r>
        <w:t>nameTag.ts</w:t>
      </w:r>
      <w:proofErr w:type="spellEnd"/>
    </w:p>
    <w:p w14:paraId="360BF12A" w14:textId="2B5F7A7E" w:rsidR="002504CB" w:rsidRPr="002504CB" w:rsidRDefault="002504CB" w:rsidP="002504CB">
      <w:r>
        <w:tab/>
        <w:t>features/</w:t>
      </w:r>
      <w:proofErr w:type="spellStart"/>
      <w:r>
        <w:t>desginMyHome</w:t>
      </w:r>
      <w:proofErr w:type="spellEnd"/>
      <w:r>
        <w:t>/</w:t>
      </w:r>
      <w:proofErr w:type="spellStart"/>
      <w:r>
        <w:t>nameTag</w:t>
      </w:r>
      <w:proofErr w:type="spellEnd"/>
      <w:r>
        <w:t>/</w:t>
      </w:r>
      <w:proofErr w:type="spellStart"/>
      <w:r>
        <w:t>nameTag.scss</w:t>
      </w:r>
      <w:proofErr w:type="spellEnd"/>
    </w:p>
    <w:p w14:paraId="0B0D077D" w14:textId="1A853620" w:rsidR="004C7A62" w:rsidRDefault="002504CB" w:rsidP="004C7A62">
      <w:pPr>
        <w:pStyle w:val="ListParagraph"/>
        <w:numPr>
          <w:ilvl w:val="0"/>
          <w:numId w:val="2"/>
        </w:numPr>
      </w:pPr>
      <w:r>
        <w:t>Creating a component to contain all that pertains to fetching a displaying the name here.</w:t>
      </w:r>
    </w:p>
    <w:p w14:paraId="7E2E6673" w14:textId="3CC9411B" w:rsidR="002504CB" w:rsidRDefault="002504CB" w:rsidP="004C7A62">
      <w:pPr>
        <w:pStyle w:val="ListParagraph"/>
        <w:numPr>
          <w:ilvl w:val="0"/>
          <w:numId w:val="2"/>
        </w:numPr>
      </w:pPr>
      <w:r>
        <w:t>If the need to use this else where in the app will be simply just composing it in the view.</w:t>
      </w:r>
    </w:p>
    <w:p w14:paraId="217C055D" w14:textId="2FBC0260" w:rsidR="004C7A62" w:rsidRDefault="002504CB" w:rsidP="002504CB">
      <w:pPr>
        <w:pStyle w:val="Heading3"/>
      </w:pPr>
      <w:r>
        <w:t>preferencesMenu.html</w:t>
      </w:r>
    </w:p>
    <w:p w14:paraId="62648D46" w14:textId="4C5F4DBA" w:rsidR="002504CB" w:rsidRDefault="002504CB" w:rsidP="002504CB">
      <w:pPr>
        <w:pStyle w:val="ListParagraph"/>
        <w:numPr>
          <w:ilvl w:val="0"/>
          <w:numId w:val="2"/>
        </w:numPr>
      </w:pPr>
      <w:r>
        <w:t xml:space="preserve">Added the </w:t>
      </w:r>
      <w:proofErr w:type="spellStart"/>
      <w:r>
        <w:t>nameTag</w:t>
      </w:r>
      <w:proofErr w:type="spellEnd"/>
      <w:r>
        <w:t xml:space="preserve"> here.</w:t>
      </w:r>
    </w:p>
    <w:p w14:paraId="4BC20407" w14:textId="0E29EAC1" w:rsidR="002504CB" w:rsidRDefault="002504CB" w:rsidP="002504CB">
      <w:pPr>
        <w:pStyle w:val="Heading3"/>
      </w:pPr>
      <w:r>
        <w:t>eventEnums.js</w:t>
      </w:r>
    </w:p>
    <w:p w14:paraId="4C591D1B" w14:textId="6324EDDD" w:rsidR="002504CB" w:rsidRDefault="002504CB" w:rsidP="002504CB">
      <w:pPr>
        <w:pStyle w:val="ListParagraph"/>
        <w:numPr>
          <w:ilvl w:val="0"/>
          <w:numId w:val="2"/>
        </w:numPr>
      </w:pPr>
      <w:r>
        <w:t>I noticed a typo with the THEME_CHNGED object no line 323</w:t>
      </w:r>
    </w:p>
    <w:p w14:paraId="3EED035F" w14:textId="3CDA3C61" w:rsidR="002504CB" w:rsidRPr="002504CB" w:rsidRDefault="002504CB" w:rsidP="002504CB">
      <w:pPr>
        <w:pStyle w:val="ListParagraph"/>
        <w:numPr>
          <w:ilvl w:val="0"/>
          <w:numId w:val="2"/>
        </w:numPr>
      </w:pPr>
      <w:r>
        <w:t>This was causing build errors</w:t>
      </w:r>
    </w:p>
    <w:sectPr w:rsidR="002504CB" w:rsidRPr="002504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853A2D"/>
    <w:multiLevelType w:val="hybridMultilevel"/>
    <w:tmpl w:val="BDB0A3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CE34F2"/>
    <w:multiLevelType w:val="hybridMultilevel"/>
    <w:tmpl w:val="AABA2AC8"/>
    <w:lvl w:ilvl="0" w:tplc="09D4728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E026C8"/>
    <w:multiLevelType w:val="hybridMultilevel"/>
    <w:tmpl w:val="5E4046C4"/>
    <w:lvl w:ilvl="0" w:tplc="9FD4188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758647">
    <w:abstractNumId w:val="0"/>
  </w:num>
  <w:num w:numId="2" w16cid:durableId="2109540782">
    <w:abstractNumId w:val="1"/>
  </w:num>
  <w:num w:numId="3" w16cid:durableId="13425841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314"/>
    <w:rsid w:val="0024489F"/>
    <w:rsid w:val="002504CB"/>
    <w:rsid w:val="002C33DD"/>
    <w:rsid w:val="003449D0"/>
    <w:rsid w:val="00492D1E"/>
    <w:rsid w:val="004C7A62"/>
    <w:rsid w:val="00672314"/>
    <w:rsid w:val="00680180"/>
    <w:rsid w:val="00682A7C"/>
    <w:rsid w:val="006C4345"/>
    <w:rsid w:val="009674F5"/>
    <w:rsid w:val="009A673E"/>
    <w:rsid w:val="00C44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04B5A"/>
  <w15:chartTrackingRefBased/>
  <w15:docId w15:val="{1682381E-B554-4EDD-A69F-0FD7DC3D3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3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3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23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3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3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3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3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3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3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3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723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723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3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3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3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3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3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3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3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3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3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23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3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23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3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23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3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3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31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231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3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dev.azure.com/BuildOnTechnologies/VeoDesignStudio/_workitems/edit/17904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17904.docx</Template>
  <TotalTime>10</TotalTime>
  <Pages>3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Pope</dc:creator>
  <cp:keywords/>
  <dc:description/>
  <cp:lastModifiedBy>Justin Pope</cp:lastModifiedBy>
  <cp:revision>2</cp:revision>
  <dcterms:created xsi:type="dcterms:W3CDTF">2024-10-03T20:47:00Z</dcterms:created>
  <dcterms:modified xsi:type="dcterms:W3CDTF">2024-10-03T20:47:00Z</dcterms:modified>
</cp:coreProperties>
</file>