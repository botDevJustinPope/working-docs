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6C7829B6" w:rsidR="00375AD4" w:rsidRDefault="008F5E1B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6DFFE969">
            <wp:simplePos x="0" y="0"/>
            <wp:positionH relativeFrom="margin">
              <wp:posOffset>172156</wp:posOffset>
            </wp:positionH>
            <wp:positionV relativeFrom="paragraph">
              <wp:posOffset>256821</wp:posOffset>
            </wp:positionV>
            <wp:extent cx="1934356" cy="1980071"/>
            <wp:effectExtent l="0" t="0" r="8890" b="1270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3909" t="13770" r="3647" b="2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1980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58E5094D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4FA8883E" w:rsidR="00375AD4" w:rsidRPr="00155007" w:rsidRDefault="008F5E1B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Chronos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4FA8883E" w:rsidR="00375AD4" w:rsidRPr="00155007" w:rsidRDefault="008F5E1B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Chronos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7E8B7EBF" w:rsidR="0040418A" w:rsidRDefault="008F5E1B" w:rsidP="00DB78A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50822E0" wp14:editId="56D75D75">
            <wp:simplePos x="0" y="0"/>
            <wp:positionH relativeFrom="column">
              <wp:posOffset>1280795</wp:posOffset>
            </wp:positionH>
            <wp:positionV relativeFrom="paragraph">
              <wp:posOffset>146685</wp:posOffset>
            </wp:positionV>
            <wp:extent cx="859155" cy="963930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FC">
        <w:rPr>
          <w:noProof/>
        </w:rPr>
        <w:drawing>
          <wp:anchor distT="0" distB="0" distL="114300" distR="114300" simplePos="0" relativeHeight="251674624" behindDoc="0" locked="0" layoutInCell="1" allowOverlap="1" wp14:anchorId="20C6B9F1" wp14:editId="488A5B40">
            <wp:simplePos x="0" y="0"/>
            <wp:positionH relativeFrom="margin">
              <wp:align>right</wp:align>
            </wp:positionH>
            <wp:positionV relativeFrom="paragraph">
              <wp:posOffset>2042019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58410C0F" w:rsidR="00155007" w:rsidRPr="00155007" w:rsidRDefault="008F5E1B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Joe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Ebeling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58410C0F" w:rsidR="00155007" w:rsidRPr="00155007" w:rsidRDefault="008F5E1B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Joe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Ebeling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504FC"/>
    <w:rsid w:val="00375AD4"/>
    <w:rsid w:val="0040418A"/>
    <w:rsid w:val="00501007"/>
    <w:rsid w:val="00611124"/>
    <w:rsid w:val="008F5E1B"/>
    <w:rsid w:val="0095694F"/>
    <w:rsid w:val="00C44EE2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BAE597D8-7DBE-427D-BF22-5F6E48144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Chronos_JoeEbeling.docx</Template>
  <TotalTime>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2</cp:revision>
  <dcterms:created xsi:type="dcterms:W3CDTF">2025-11-07T04:02:00Z</dcterms:created>
  <dcterms:modified xsi:type="dcterms:W3CDTF">2025-11-07T04:02:00Z</dcterms:modified>
</cp:coreProperties>
</file>