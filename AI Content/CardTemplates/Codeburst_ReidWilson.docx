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00489ADC" w:rsidR="00375AD4" w:rsidRDefault="00415275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6AF8072D">
            <wp:simplePos x="0" y="0"/>
            <wp:positionH relativeFrom="margin">
              <wp:align>center</wp:align>
            </wp:positionH>
            <wp:positionV relativeFrom="paragraph">
              <wp:posOffset>146402</wp:posOffset>
            </wp:positionV>
            <wp:extent cx="1955165" cy="1890889"/>
            <wp:effectExtent l="0" t="0" r="6985" b="0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3370" t="14670" r="3233" b="2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189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7C6996F3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7F5CD2C1" w:rsidR="00375AD4" w:rsidRPr="00155007" w:rsidRDefault="00415275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Codeburst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7F5CD2C1" w:rsidR="00375AD4" w:rsidRPr="00155007" w:rsidRDefault="00415275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color w:val="DBA529"/>
                          <w:sz w:val="44"/>
                          <w:szCs w:val="44"/>
                        </w:rPr>
                        <w:t>Codeburst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199268FA" w:rsidR="0040418A" w:rsidRDefault="00415275" w:rsidP="00DB78A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50822E0" wp14:editId="4F0B9B8E">
            <wp:simplePos x="0" y="0"/>
            <wp:positionH relativeFrom="column">
              <wp:posOffset>1280795</wp:posOffset>
            </wp:positionH>
            <wp:positionV relativeFrom="paragraph">
              <wp:posOffset>146685</wp:posOffset>
            </wp:positionV>
            <wp:extent cx="859155" cy="963930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FC">
        <w:rPr>
          <w:noProof/>
        </w:rPr>
        <w:drawing>
          <wp:anchor distT="0" distB="0" distL="114300" distR="114300" simplePos="0" relativeHeight="251674624" behindDoc="0" locked="0" layoutInCell="1" allowOverlap="1" wp14:anchorId="20C6B9F1" wp14:editId="20D1F6E8">
            <wp:simplePos x="0" y="0"/>
            <wp:positionH relativeFrom="margin">
              <wp:align>right</wp:align>
            </wp:positionH>
            <wp:positionV relativeFrom="paragraph">
              <wp:posOffset>2042019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240D0914" w:rsidR="00155007" w:rsidRPr="00155007" w:rsidRDefault="00415275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Reid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Wilson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240D0914" w:rsidR="00155007" w:rsidRPr="00155007" w:rsidRDefault="00415275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Reid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Wilson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504FC"/>
    <w:rsid w:val="00375AD4"/>
    <w:rsid w:val="0040418A"/>
    <w:rsid w:val="00415275"/>
    <w:rsid w:val="00501007"/>
    <w:rsid w:val="00611124"/>
    <w:rsid w:val="0095694F"/>
    <w:rsid w:val="00C44EE2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1A6CB8A1-4BC1-4894-8972-E65478C0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Codeburst_ReidWilson.docx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2</cp:revision>
  <dcterms:created xsi:type="dcterms:W3CDTF">2025-11-07T04:07:00Z</dcterms:created>
  <dcterms:modified xsi:type="dcterms:W3CDTF">2025-11-07T04:07:00Z</dcterms:modified>
</cp:coreProperties>
</file>