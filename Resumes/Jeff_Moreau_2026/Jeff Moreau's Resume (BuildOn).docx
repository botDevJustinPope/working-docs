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C9C61" w14:textId="308C2E60" w:rsidR="00F41BEE" w:rsidRDefault="00DC429D" w:rsidP="009F2912">
      <w:pPr>
        <w:pStyle w:val="Title"/>
      </w:pPr>
      <w:r>
        <w:t>Jeff Moreau</w:t>
      </w:r>
    </w:p>
    <w:p w14:paraId="07F82BA1" w14:textId="0A7F252C" w:rsidR="00F41BEE" w:rsidRDefault="00DC429D" w:rsidP="009E3475">
      <w:pPr>
        <w:pStyle w:val="Subtitle"/>
      </w:pPr>
      <w:r>
        <w:t>Senior software engineer</w:t>
      </w:r>
      <w:r w:rsidR="00F41BEE">
        <w:t xml:space="preserve"> </w:t>
      </w:r>
    </w:p>
    <w:p w14:paraId="56AE72AA" w14:textId="2C94BE16" w:rsidR="00F41BEE" w:rsidRDefault="00DC429D" w:rsidP="009E3475">
      <w:pPr>
        <w:pStyle w:val="Heading1"/>
      </w:pPr>
      <w:r>
        <w:t>Tomball, TX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>
        <w:t>936.585.2003</w:t>
      </w:r>
      <w:r w:rsidR="00F41BEE" w:rsidRPr="00B5257D">
        <w:t xml:space="preserve"> |</w:t>
      </w:r>
      <w:r w:rsidR="00F41BEE">
        <w:t xml:space="preserve"> </w:t>
      </w:r>
      <w:r>
        <w:t>moreauji271@gmail.com</w:t>
      </w:r>
      <w:r w:rsidR="00F41BEE" w:rsidRPr="00B5257D">
        <w:t xml:space="preserve"> </w:t>
      </w:r>
    </w:p>
    <w:p w14:paraId="0E41B83C" w14:textId="77777777" w:rsidR="005C3AFF" w:rsidRDefault="005C3AFF" w:rsidP="005C3AFF"/>
    <w:p w14:paraId="0A458ED2" w14:textId="77777777" w:rsidR="005C3AFF" w:rsidRDefault="00DA5739" w:rsidP="005C3AFF">
      <w:pPr>
        <w:pStyle w:val="Heading1"/>
      </w:pPr>
      <w:sdt>
        <w:sdtPr>
          <w:id w:val="592895854"/>
          <w:placeholder>
            <w:docPart w:val="6730BEFA4A304FD6B748D8DC2BB6C7A0"/>
          </w:placeholder>
          <w:temporary/>
          <w:showingPlcHdr/>
          <w15:appearance w15:val="hidden"/>
        </w:sdtPr>
        <w:sdtEndPr/>
        <w:sdtContent>
          <w:r w:rsidR="005C3AFF">
            <w:t>Skills &amp; abilities</w:t>
          </w:r>
        </w:sdtContent>
      </w:sdt>
    </w:p>
    <w:p w14:paraId="2984CA88" w14:textId="77777777" w:rsidR="005C3AFF" w:rsidRPr="00003455" w:rsidRDefault="005C3AFF" w:rsidP="005C3AFF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983DB83" wp14:editId="32890689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D17756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65A9EBE" w14:textId="3DA7FE02" w:rsidR="005C3AFF" w:rsidRDefault="002D56F6" w:rsidP="005C3AFF">
      <w:pPr>
        <w:pStyle w:val="ListBullet"/>
      </w:pPr>
      <w:r>
        <w:t xml:space="preserve">Languages: </w:t>
      </w:r>
      <w:r w:rsidR="005C3AFF">
        <w:t xml:space="preserve">.NET </w:t>
      </w:r>
      <w:r w:rsidR="00F24C08">
        <w:t>Core</w:t>
      </w:r>
      <w:r w:rsidR="005C3AFF">
        <w:t>, ASP.NET MVC, VB, C#, Java</w:t>
      </w:r>
    </w:p>
    <w:p w14:paraId="3D88C8F9" w14:textId="086F6FBD" w:rsidR="005C3AFF" w:rsidRDefault="00F24C08" w:rsidP="005C3AFF">
      <w:pPr>
        <w:pStyle w:val="ListBullet"/>
      </w:pPr>
      <w:r>
        <w:t xml:space="preserve">Frontend: </w:t>
      </w:r>
      <w:proofErr w:type="spellStart"/>
      <w:r w:rsidR="005C3AFF">
        <w:t>Javascript</w:t>
      </w:r>
      <w:proofErr w:type="spellEnd"/>
      <w:r w:rsidR="005C3AFF">
        <w:t xml:space="preserve"> (ReactJS, AngularJS, </w:t>
      </w:r>
      <w:proofErr w:type="spellStart"/>
      <w:r w:rsidR="005C3AFF">
        <w:t>JQuery</w:t>
      </w:r>
      <w:proofErr w:type="spellEnd"/>
      <w:r w:rsidR="005C3AFF">
        <w:t>)</w:t>
      </w:r>
      <w:r>
        <w:t>, HTML5, CSS</w:t>
      </w:r>
    </w:p>
    <w:p w14:paraId="4392CC27" w14:textId="35CC504B" w:rsidR="005C3AFF" w:rsidRDefault="00112462" w:rsidP="005C3AFF">
      <w:pPr>
        <w:pStyle w:val="ListBullet"/>
      </w:pPr>
      <w:r>
        <w:t>Databases: SQL Server, My</w:t>
      </w:r>
      <w:r w:rsidR="005C3AFF">
        <w:t>SQL</w:t>
      </w:r>
      <w:r>
        <w:t xml:space="preserve">, </w:t>
      </w:r>
      <w:r w:rsidR="005C3AFF">
        <w:t>Oracle, NoSQL</w:t>
      </w:r>
      <w:r w:rsidR="00082E2C">
        <w:t xml:space="preserve">, </w:t>
      </w:r>
      <w:proofErr w:type="spellStart"/>
      <w:r w:rsidR="00082E2C">
        <w:t>EFCore</w:t>
      </w:r>
      <w:proofErr w:type="spellEnd"/>
    </w:p>
    <w:p w14:paraId="60D925F0" w14:textId="40A78480" w:rsidR="00003455" w:rsidRDefault="004830A8" w:rsidP="009E3475">
      <w:pPr>
        <w:pStyle w:val="ListBullet"/>
      </w:pPr>
      <w:r>
        <w:t xml:space="preserve">Other: </w:t>
      </w:r>
      <w:r w:rsidR="005C3AFF">
        <w:t>RESTful APIs,</w:t>
      </w:r>
      <w:r>
        <w:t xml:space="preserve"> SOAP, RabbitMQ,</w:t>
      </w:r>
      <w:r w:rsidR="005C3AFF">
        <w:t xml:space="preserve"> Git, </w:t>
      </w:r>
      <w:r w:rsidR="00081771">
        <w:t xml:space="preserve">CI/CD, </w:t>
      </w:r>
      <w:r w:rsidR="005C3AFF">
        <w:t>Agile, Scrum</w:t>
      </w:r>
    </w:p>
    <w:p w14:paraId="05914208" w14:textId="77777777" w:rsidR="00F41BEE" w:rsidRDefault="00DA5739" w:rsidP="006E0605">
      <w:pPr>
        <w:pStyle w:val="Heading1"/>
      </w:pPr>
      <w:sdt>
        <w:sdtPr>
          <w:id w:val="1494989950"/>
          <w:placeholder>
            <w:docPart w:val="3D84A2F143BE4DA9824B17277816EC02"/>
          </w:placeholder>
          <w:temporary/>
          <w:showingPlcHdr/>
          <w15:appearance w15:val="hidden"/>
        </w:sdtPr>
        <w:sdtEndPr/>
        <w:sdtContent>
          <w:r w:rsidR="00F41BEE">
            <w:t>Experience</w:t>
          </w:r>
        </w:sdtContent>
      </w:sdt>
    </w:p>
    <w:p w14:paraId="309ED837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66703D27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562A1A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8D98F5E" w14:textId="2B91C4F5" w:rsidR="00F41BEE" w:rsidRDefault="00DC429D" w:rsidP="006E0605">
      <w:pPr>
        <w:pStyle w:val="Heading2"/>
      </w:pPr>
      <w:r>
        <w:t>Avue Technologies | Senior Software Engineer</w:t>
      </w:r>
      <w:r w:rsidR="00003455">
        <w:tab/>
      </w:r>
      <w:r>
        <w:t>Jan 2025 – Mar 2025</w:t>
      </w:r>
    </w:p>
    <w:p w14:paraId="68FCDFC3" w14:textId="77777777" w:rsidR="00DC429D" w:rsidRPr="00993577" w:rsidRDefault="00DC429D" w:rsidP="00DC429D">
      <w:pPr>
        <w:pStyle w:val="BodyText"/>
        <w:widowControl w:val="0"/>
        <w:numPr>
          <w:ilvl w:val="0"/>
          <w:numId w:val="20"/>
        </w:numPr>
        <w:autoSpaceDE w:val="0"/>
        <w:autoSpaceDN w:val="0"/>
        <w:spacing w:before="81" w:after="0" w:line="261" w:lineRule="auto"/>
        <w:rPr>
          <w:color w:val="202529"/>
          <w:spacing w:val="-2"/>
          <w:w w:val="105"/>
        </w:rPr>
      </w:pPr>
      <w:r>
        <w:rPr>
          <w:color w:val="202529"/>
          <w:w w:val="105"/>
        </w:rPr>
        <w:t>Spearheaded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smart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ingestion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of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a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large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third-party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data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source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for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training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 xml:space="preserve">an </w:t>
      </w:r>
      <w:r>
        <w:rPr>
          <w:color w:val="202529"/>
        </w:rPr>
        <w:t>internal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AI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model,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saving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on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costs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by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reducing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unneeded queries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while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 xml:space="preserve">staying </w:t>
      </w:r>
      <w:r>
        <w:rPr>
          <w:color w:val="202529"/>
          <w:spacing w:val="-2"/>
          <w:w w:val="105"/>
        </w:rPr>
        <w:t>current</w:t>
      </w:r>
    </w:p>
    <w:p w14:paraId="482118E7" w14:textId="77777777" w:rsidR="00DC429D" w:rsidRDefault="00DC429D" w:rsidP="00DC429D">
      <w:pPr>
        <w:pStyle w:val="BodyText"/>
        <w:widowControl w:val="0"/>
        <w:numPr>
          <w:ilvl w:val="0"/>
          <w:numId w:val="20"/>
        </w:numPr>
        <w:autoSpaceDE w:val="0"/>
        <w:autoSpaceDN w:val="0"/>
        <w:spacing w:before="64" w:after="0" w:line="268" w:lineRule="auto"/>
        <w:rPr>
          <w:color w:val="202529"/>
        </w:rPr>
      </w:pPr>
      <w:r>
        <w:rPr>
          <w:color w:val="202529"/>
          <w:w w:val="105"/>
        </w:rPr>
        <w:t>Ensured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continuity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and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quality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of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deliverables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from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previous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 xml:space="preserve">contract, </w:t>
      </w:r>
      <w:r>
        <w:rPr>
          <w:color w:val="202529"/>
        </w:rPr>
        <w:t>enhancing project efficiency and client satisfaction through diligent oversight</w:t>
      </w:r>
    </w:p>
    <w:p w14:paraId="44BAC0FB" w14:textId="70250757" w:rsidR="00003455" w:rsidRPr="00DC429D" w:rsidRDefault="00DC429D" w:rsidP="00003455">
      <w:pPr>
        <w:pStyle w:val="BodyText"/>
        <w:widowControl w:val="0"/>
        <w:numPr>
          <w:ilvl w:val="0"/>
          <w:numId w:val="20"/>
        </w:numPr>
        <w:autoSpaceDE w:val="0"/>
        <w:autoSpaceDN w:val="0"/>
        <w:spacing w:before="64" w:after="0" w:line="268" w:lineRule="auto"/>
        <w:rPr>
          <w:color w:val="202529"/>
        </w:rPr>
      </w:pPr>
      <w:r>
        <w:t xml:space="preserve">Primary stacks used: AWS, </w:t>
      </w:r>
      <w:r w:rsidR="00944724">
        <w:t>.Net Core</w:t>
      </w:r>
      <w:r w:rsidR="00E01DEB">
        <w:t xml:space="preserve"> (C#)</w:t>
      </w:r>
      <w:r w:rsidR="00944724">
        <w:t xml:space="preserve">, </w:t>
      </w:r>
      <w:r>
        <w:t>Java, NoSQL, Agile team w/daily scrum</w:t>
      </w:r>
    </w:p>
    <w:p w14:paraId="4B8A32D4" w14:textId="369F102D" w:rsidR="00F41BEE" w:rsidRDefault="00DC429D" w:rsidP="006E0605">
      <w:pPr>
        <w:pStyle w:val="Heading2"/>
      </w:pPr>
      <w:proofErr w:type="spellStart"/>
      <w:r>
        <w:t>Liquiddevs</w:t>
      </w:r>
      <w:proofErr w:type="spellEnd"/>
      <w:r>
        <w:t xml:space="preserve"> | Senior Software Developer</w:t>
      </w:r>
      <w:r w:rsidR="00003455">
        <w:tab/>
      </w:r>
      <w:r>
        <w:t>Jan 2021 – Nov 2024</w:t>
      </w:r>
    </w:p>
    <w:p w14:paraId="42F2A7E2" w14:textId="77777777" w:rsidR="00DC429D" w:rsidRDefault="00DC429D" w:rsidP="00DC429D">
      <w:pPr>
        <w:pStyle w:val="BodyText"/>
        <w:widowControl w:val="0"/>
        <w:numPr>
          <w:ilvl w:val="0"/>
          <w:numId w:val="21"/>
        </w:numPr>
        <w:autoSpaceDE w:val="0"/>
        <w:autoSpaceDN w:val="0"/>
        <w:spacing w:before="80" w:after="0" w:line="268" w:lineRule="auto"/>
        <w:ind w:right="118"/>
      </w:pPr>
      <w:r>
        <w:rPr>
          <w:noProof/>
          <w:color w:val="202529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173C4D" wp14:editId="097110A5">
                <wp:simplePos x="0" y="0"/>
                <wp:positionH relativeFrom="column">
                  <wp:posOffset>6184790</wp:posOffset>
                </wp:positionH>
                <wp:positionV relativeFrom="paragraph">
                  <wp:posOffset>170970</wp:posOffset>
                </wp:positionV>
                <wp:extent cx="360" cy="360"/>
                <wp:effectExtent l="57150" t="57150" r="76200" b="76200"/>
                <wp:wrapNone/>
                <wp:docPr id="143852711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0BA43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485.6pt;margin-top:12.05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">
                <v:imagedata r:id="rId12" o:title=""/>
              </v:shape>
            </w:pict>
          </mc:Fallback>
        </mc:AlternateContent>
      </w:r>
      <w:r>
        <w:rPr>
          <w:color w:val="202529"/>
          <w:w w:val="105"/>
        </w:rPr>
        <w:t>Created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a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user-friendly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React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web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form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that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met</w:t>
      </w:r>
      <w:r>
        <w:rPr>
          <w:color w:val="202529"/>
          <w:spacing w:val="-14"/>
          <w:w w:val="105"/>
        </w:rPr>
        <w:t xml:space="preserve"> stringent </w:t>
      </w:r>
      <w:r>
        <w:rPr>
          <w:color w:val="202529"/>
          <w:w w:val="105"/>
        </w:rPr>
        <w:t>government</w:t>
      </w:r>
      <w:r>
        <w:rPr>
          <w:color w:val="202529"/>
          <w:spacing w:val="-14"/>
          <w:w w:val="105"/>
        </w:rPr>
        <w:t xml:space="preserve"> ACA </w:t>
      </w:r>
      <w:r>
        <w:rPr>
          <w:color w:val="202529"/>
          <w:w w:val="105"/>
        </w:rPr>
        <w:t>requirements,</w:t>
      </w:r>
      <w:r>
        <w:rPr>
          <w:color w:val="202529"/>
        </w:rPr>
        <w:t xml:space="preserve"> processing applications for over 1,000 users seeking access </w:t>
      </w:r>
      <w:r>
        <w:rPr>
          <w:color w:val="202529"/>
          <w:w w:val="105"/>
        </w:rPr>
        <w:t>to the Healthcare Marketplace</w:t>
      </w:r>
    </w:p>
    <w:p w14:paraId="721F60C4" w14:textId="686727B8" w:rsidR="00DC429D" w:rsidRDefault="00DC429D" w:rsidP="00DC429D">
      <w:pPr>
        <w:pStyle w:val="BodyText"/>
        <w:widowControl w:val="0"/>
        <w:numPr>
          <w:ilvl w:val="0"/>
          <w:numId w:val="21"/>
        </w:numPr>
        <w:autoSpaceDE w:val="0"/>
        <w:autoSpaceDN w:val="0"/>
        <w:spacing w:before="44" w:after="0" w:line="268" w:lineRule="auto"/>
        <w:ind w:right="577"/>
        <w:jc w:val="both"/>
        <w:rPr>
          <w:color w:val="202529"/>
        </w:rPr>
      </w:pPr>
      <w:r>
        <w:rPr>
          <w:noProof/>
          <w:color w:val="202529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1984608" wp14:editId="59C394AB">
                <wp:simplePos x="0" y="0"/>
                <wp:positionH relativeFrom="column">
                  <wp:posOffset>158750</wp:posOffset>
                </wp:positionH>
                <wp:positionV relativeFrom="paragraph">
                  <wp:posOffset>-81035</wp:posOffset>
                </wp:positionV>
                <wp:extent cx="226440" cy="268200"/>
                <wp:effectExtent l="76200" t="57150" r="40640" b="74930"/>
                <wp:wrapNone/>
                <wp:docPr id="12104593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6440" cy="26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ED968" id="Ink 5" o:spid="_x0000_s1026" type="#_x0000_t75" style="position:absolute;margin-left:11.1pt;margin-top:-7.8pt;width:20.7pt;height:23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">
                <v:imagedata r:id="rId14" o:title=""/>
              </v:shape>
            </w:pict>
          </mc:Fallback>
        </mc:AlternateContent>
      </w:r>
      <w:r w:rsidRPr="00872F1F">
        <w:rPr>
          <w:color w:val="202529"/>
        </w:rPr>
        <w:t xml:space="preserve">Developed an Angular-based web questionnaire </w:t>
      </w:r>
      <w:r w:rsidR="00E01DEB">
        <w:rPr>
          <w:color w:val="202529"/>
        </w:rPr>
        <w:t>(</w:t>
      </w:r>
      <w:r w:rsidRPr="00872F1F">
        <w:rPr>
          <w:color w:val="202529"/>
        </w:rPr>
        <w:t>with a C# API backend modifying a SQL database</w:t>
      </w:r>
      <w:r w:rsidR="00E01DEB">
        <w:rPr>
          <w:color w:val="202529"/>
        </w:rPr>
        <w:t>)</w:t>
      </w:r>
      <w:r w:rsidRPr="00872F1F">
        <w:rPr>
          <w:color w:val="202529"/>
        </w:rPr>
        <w:t xml:space="preserve"> that processed user submissions for a talent marketplace, </w:t>
      </w:r>
      <w:r>
        <w:rPr>
          <w:color w:val="202529"/>
        </w:rPr>
        <w:t xml:space="preserve">helping </w:t>
      </w:r>
      <w:r w:rsidRPr="00872F1F">
        <w:rPr>
          <w:color w:val="202529"/>
        </w:rPr>
        <w:t xml:space="preserve">match over 500 users with government </w:t>
      </w:r>
      <w:r>
        <w:rPr>
          <w:color w:val="202529"/>
        </w:rPr>
        <w:t>positions.</w:t>
      </w:r>
    </w:p>
    <w:p w14:paraId="1BA59BCD" w14:textId="2BBD62A7" w:rsidR="004A64AA" w:rsidRDefault="00DC429D" w:rsidP="005E7B46">
      <w:pPr>
        <w:pStyle w:val="BodyText"/>
        <w:widowControl w:val="0"/>
        <w:numPr>
          <w:ilvl w:val="0"/>
          <w:numId w:val="21"/>
        </w:numPr>
        <w:autoSpaceDE w:val="0"/>
        <w:autoSpaceDN w:val="0"/>
        <w:spacing w:before="44" w:after="0" w:line="268" w:lineRule="auto"/>
        <w:ind w:right="577"/>
        <w:jc w:val="both"/>
      </w:pPr>
      <w:r>
        <w:rPr>
          <w:color w:val="202529"/>
        </w:rPr>
        <w:t xml:space="preserve">Streamlined the hiring process by implementing an event-based workflow system, reducing time-to-hire by alerting individuals when their input was </w:t>
      </w:r>
      <w:r>
        <w:rPr>
          <w:color w:val="202529"/>
          <w:spacing w:val="-2"/>
          <w:w w:val="105"/>
        </w:rPr>
        <w:t>necessary</w:t>
      </w:r>
    </w:p>
    <w:p w14:paraId="255A2A58" w14:textId="19F7CAE9" w:rsidR="00DC429D" w:rsidRDefault="00DC429D" w:rsidP="00DC429D">
      <w:pPr>
        <w:pStyle w:val="BodyText"/>
        <w:widowControl w:val="0"/>
        <w:numPr>
          <w:ilvl w:val="0"/>
          <w:numId w:val="21"/>
        </w:numPr>
        <w:autoSpaceDE w:val="0"/>
        <w:autoSpaceDN w:val="0"/>
        <w:spacing w:before="44" w:after="0" w:line="268" w:lineRule="auto"/>
        <w:ind w:right="577"/>
        <w:jc w:val="both"/>
      </w:pPr>
      <w:r>
        <w:t xml:space="preserve">Primary stacks used: ReactJS, </w:t>
      </w:r>
      <w:r w:rsidR="00023095">
        <w:t xml:space="preserve">AngularJS, </w:t>
      </w:r>
      <w:r>
        <w:t>.Net Cor</w:t>
      </w:r>
      <w:r w:rsidR="009F3222">
        <w:t>e</w:t>
      </w:r>
      <w:r w:rsidR="00E01DEB">
        <w:t xml:space="preserve"> (C#)</w:t>
      </w:r>
      <w:r>
        <w:t>,</w:t>
      </w:r>
      <w:r w:rsidR="009F3222">
        <w:t xml:space="preserve"> Java,</w:t>
      </w:r>
      <w:r>
        <w:t xml:space="preserve"> Oracle SQL,</w:t>
      </w:r>
      <w:r w:rsidR="00FA6845">
        <w:t xml:space="preserve"> </w:t>
      </w:r>
      <w:proofErr w:type="spellStart"/>
      <w:r w:rsidR="00FA6845">
        <w:t>EFCore</w:t>
      </w:r>
      <w:proofErr w:type="spellEnd"/>
      <w:r>
        <w:t xml:space="preserve"> </w:t>
      </w:r>
    </w:p>
    <w:p w14:paraId="0FDBBD2F" w14:textId="50044116" w:rsidR="00DC429D" w:rsidRDefault="00DC429D" w:rsidP="00DC429D">
      <w:pPr>
        <w:pStyle w:val="Heading2"/>
      </w:pPr>
      <w:proofErr w:type="spellStart"/>
      <w:r>
        <w:t>NacSpace</w:t>
      </w:r>
      <w:proofErr w:type="spellEnd"/>
      <w:r>
        <w:t xml:space="preserve"> | Software Developer</w:t>
      </w:r>
      <w:r>
        <w:tab/>
        <w:t>Mar 2014 – Apr 2020</w:t>
      </w:r>
    </w:p>
    <w:p w14:paraId="4E3DC94B" w14:textId="77777777" w:rsidR="00DC429D" w:rsidRDefault="00DC429D" w:rsidP="00DC429D">
      <w:pPr>
        <w:pStyle w:val="BodyText"/>
        <w:widowControl w:val="0"/>
        <w:numPr>
          <w:ilvl w:val="0"/>
          <w:numId w:val="22"/>
        </w:numPr>
        <w:autoSpaceDE w:val="0"/>
        <w:autoSpaceDN w:val="0"/>
        <w:spacing w:before="81" w:after="0" w:line="268" w:lineRule="auto"/>
        <w:ind w:right="45"/>
      </w:pPr>
      <w:r>
        <w:rPr>
          <w:color w:val="202529"/>
        </w:rPr>
        <w:t xml:space="preserve">Designed a wand picking app for warehouse workers, plotting routes </w:t>
      </w:r>
      <w:r>
        <w:rPr>
          <w:color w:val="202529"/>
          <w:w w:val="105"/>
        </w:rPr>
        <w:t>for efficiency. Delivered after much extensive direct feedback from workers.</w:t>
      </w:r>
    </w:p>
    <w:p w14:paraId="336033FD" w14:textId="77777777" w:rsidR="00DC429D" w:rsidRDefault="00DC429D" w:rsidP="00DC429D">
      <w:pPr>
        <w:pStyle w:val="BodyText"/>
        <w:widowControl w:val="0"/>
        <w:numPr>
          <w:ilvl w:val="0"/>
          <w:numId w:val="22"/>
        </w:numPr>
        <w:autoSpaceDE w:val="0"/>
        <w:autoSpaceDN w:val="0"/>
        <w:spacing w:before="59" w:after="0" w:line="268" w:lineRule="auto"/>
      </w:pPr>
      <w:r>
        <w:rPr>
          <w:color w:val="202529"/>
        </w:rPr>
        <w:t>Crafted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a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new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warehouse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inventory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app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for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iPad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that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improved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efficiency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 xml:space="preserve">for </w:t>
      </w:r>
      <w:r>
        <w:rPr>
          <w:color w:val="202529"/>
          <w:w w:val="105"/>
        </w:rPr>
        <w:t>workers</w:t>
      </w:r>
      <w:r>
        <w:rPr>
          <w:color w:val="202529"/>
          <w:spacing w:val="-1"/>
          <w:w w:val="105"/>
        </w:rPr>
        <w:t xml:space="preserve"> </w:t>
      </w:r>
      <w:r>
        <w:rPr>
          <w:color w:val="202529"/>
          <w:w w:val="105"/>
        </w:rPr>
        <w:t>through</w:t>
      </w:r>
      <w:r>
        <w:rPr>
          <w:color w:val="202529"/>
          <w:spacing w:val="-1"/>
          <w:w w:val="105"/>
        </w:rPr>
        <w:t xml:space="preserve"> </w:t>
      </w:r>
      <w:r>
        <w:rPr>
          <w:color w:val="202529"/>
          <w:w w:val="105"/>
        </w:rPr>
        <w:t>real-time</w:t>
      </w:r>
      <w:r>
        <w:rPr>
          <w:color w:val="202529"/>
          <w:spacing w:val="-1"/>
          <w:w w:val="105"/>
        </w:rPr>
        <w:t xml:space="preserve"> </w:t>
      </w:r>
      <w:r>
        <w:rPr>
          <w:color w:val="202529"/>
          <w:w w:val="105"/>
        </w:rPr>
        <w:t>picking</w:t>
      </w:r>
      <w:r>
        <w:rPr>
          <w:color w:val="202529"/>
          <w:spacing w:val="-1"/>
          <w:w w:val="105"/>
        </w:rPr>
        <w:t xml:space="preserve"> </w:t>
      </w:r>
      <w:r>
        <w:rPr>
          <w:color w:val="202529"/>
          <w:w w:val="105"/>
        </w:rPr>
        <w:t>and</w:t>
      </w:r>
      <w:r>
        <w:rPr>
          <w:color w:val="202529"/>
          <w:spacing w:val="-1"/>
          <w:w w:val="105"/>
        </w:rPr>
        <w:t xml:space="preserve"> </w:t>
      </w:r>
      <w:r>
        <w:rPr>
          <w:color w:val="202529"/>
          <w:w w:val="105"/>
        </w:rPr>
        <w:t>tracking</w:t>
      </w:r>
    </w:p>
    <w:p w14:paraId="0CB7406A" w14:textId="4EA5ABE6" w:rsidR="00DC429D" w:rsidRDefault="00DC429D" w:rsidP="00DC429D">
      <w:pPr>
        <w:pStyle w:val="BodyText"/>
        <w:widowControl w:val="0"/>
        <w:numPr>
          <w:ilvl w:val="0"/>
          <w:numId w:val="22"/>
        </w:numPr>
        <w:autoSpaceDE w:val="0"/>
        <w:autoSpaceDN w:val="0"/>
        <w:spacing w:before="60" w:after="0" w:line="268" w:lineRule="auto"/>
        <w:rPr>
          <w:color w:val="202529"/>
          <w:w w:val="105"/>
        </w:rPr>
      </w:pPr>
      <w:r>
        <w:rPr>
          <w:color w:val="202529"/>
        </w:rPr>
        <w:t xml:space="preserve">Developed updates for company's web storefront </w:t>
      </w:r>
      <w:r w:rsidR="00F15136">
        <w:rPr>
          <w:color w:val="202529"/>
        </w:rPr>
        <w:t xml:space="preserve">in Angular </w:t>
      </w:r>
      <w:r>
        <w:rPr>
          <w:color w:val="202529"/>
        </w:rPr>
        <w:t xml:space="preserve">and .NET backend, as well as a Xamarin-based iPhone </w:t>
      </w:r>
      <w:r>
        <w:rPr>
          <w:color w:val="202529"/>
          <w:w w:val="105"/>
        </w:rPr>
        <w:t>app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w w:val="105"/>
        </w:rPr>
        <w:t>to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w w:val="105"/>
        </w:rPr>
        <w:t>add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w w:val="105"/>
        </w:rPr>
        <w:t>features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w w:val="105"/>
        </w:rPr>
        <w:t>and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w w:val="105"/>
        </w:rPr>
        <w:t>improve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w w:val="105"/>
        </w:rPr>
        <w:t>functionality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w w:val="105"/>
        </w:rPr>
        <w:t>for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w w:val="105"/>
        </w:rPr>
        <w:t>users</w:t>
      </w:r>
    </w:p>
    <w:p w14:paraId="6D2ECB44" w14:textId="53CD98B2" w:rsidR="00DC429D" w:rsidRPr="00CA1391" w:rsidRDefault="00DC429D" w:rsidP="00DC429D">
      <w:pPr>
        <w:pStyle w:val="BodyText"/>
        <w:widowControl w:val="0"/>
        <w:numPr>
          <w:ilvl w:val="0"/>
          <w:numId w:val="22"/>
        </w:numPr>
        <w:autoSpaceDE w:val="0"/>
        <w:autoSpaceDN w:val="0"/>
        <w:spacing w:before="60" w:after="0" w:line="268" w:lineRule="auto"/>
        <w:rPr>
          <w:color w:val="202529"/>
          <w:w w:val="105"/>
        </w:rPr>
      </w:pPr>
      <w:r>
        <w:rPr>
          <w:color w:val="202529"/>
        </w:rPr>
        <w:t>Primary stacks used: AngularJS, ASP.NET MVC, .Net Core</w:t>
      </w:r>
      <w:r w:rsidR="00E01DEB">
        <w:rPr>
          <w:color w:val="202529"/>
        </w:rPr>
        <w:t xml:space="preserve"> (C# and VB.NET)</w:t>
      </w:r>
      <w:r>
        <w:rPr>
          <w:color w:val="202529"/>
        </w:rPr>
        <w:t>, MSSQL</w:t>
      </w:r>
      <w:r w:rsidR="00FA6845">
        <w:rPr>
          <w:color w:val="202529"/>
        </w:rPr>
        <w:t xml:space="preserve">, </w:t>
      </w:r>
      <w:proofErr w:type="spellStart"/>
      <w:r w:rsidR="00FA6845">
        <w:rPr>
          <w:color w:val="202529"/>
        </w:rPr>
        <w:t>EFCore</w:t>
      </w:r>
      <w:proofErr w:type="spellEnd"/>
    </w:p>
    <w:p w14:paraId="4A9B3F2E" w14:textId="77777777" w:rsidR="00F41BEE" w:rsidRDefault="00DA5739" w:rsidP="006E0605">
      <w:pPr>
        <w:pStyle w:val="Heading1"/>
      </w:pPr>
      <w:sdt>
        <w:sdtPr>
          <w:id w:val="1513793667"/>
          <w:placeholder>
            <w:docPart w:val="8F9FAA56FA4942F8AFDF961884A30A8D"/>
          </w:placeholder>
          <w:temporary/>
          <w:showingPlcHdr/>
          <w15:appearance w15:val="hidden"/>
        </w:sdtPr>
        <w:sdtEndPr/>
        <w:sdtContent>
          <w:r w:rsidR="00F41BEE">
            <w:t>Education</w:t>
          </w:r>
        </w:sdtContent>
      </w:sdt>
    </w:p>
    <w:p w14:paraId="40D3B734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453C6E7B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3810F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5282A86" w14:textId="716E6852" w:rsidR="00F41BEE" w:rsidRDefault="00DC429D" w:rsidP="006E0605">
      <w:pPr>
        <w:pStyle w:val="Heading2"/>
      </w:pPr>
      <w:r>
        <w:t>Stephen F. Austin State University, Bachelor of Science</w:t>
      </w:r>
      <w:r w:rsidR="00003455">
        <w:tab/>
      </w:r>
      <w:r>
        <w:t>2012</w:t>
      </w:r>
    </w:p>
    <w:p w14:paraId="2A26249E" w14:textId="6A746488" w:rsidR="00DC429D" w:rsidRDefault="00DC429D" w:rsidP="005C3AFF">
      <w:r>
        <w:t>Major: Computer Science</w:t>
      </w:r>
    </w:p>
    <w:sectPr w:rsidR="00DC429D" w:rsidSect="00ED598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77FE2" w14:textId="77777777" w:rsidR="00DA5739" w:rsidRDefault="00DA5739">
      <w:pPr>
        <w:spacing w:after="0"/>
      </w:pPr>
      <w:r>
        <w:separator/>
      </w:r>
    </w:p>
  </w:endnote>
  <w:endnote w:type="continuationSeparator" w:id="0">
    <w:p w14:paraId="2B456DF4" w14:textId="77777777" w:rsidR="00DA5739" w:rsidRDefault="00DA5739">
      <w:pPr>
        <w:spacing w:after="0"/>
      </w:pPr>
      <w:r>
        <w:continuationSeparator/>
      </w:r>
    </w:p>
  </w:endnote>
  <w:endnote w:type="continuationNotice" w:id="1">
    <w:p w14:paraId="5FB07885" w14:textId="77777777" w:rsidR="00DA5739" w:rsidRDefault="00DA573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E2829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239EF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8727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56D3" w14:textId="77777777" w:rsidR="00DA5739" w:rsidRDefault="00DA5739">
      <w:pPr>
        <w:spacing w:after="0"/>
      </w:pPr>
      <w:r>
        <w:separator/>
      </w:r>
    </w:p>
  </w:footnote>
  <w:footnote w:type="continuationSeparator" w:id="0">
    <w:p w14:paraId="38C45214" w14:textId="77777777" w:rsidR="00DA5739" w:rsidRDefault="00DA5739">
      <w:pPr>
        <w:spacing w:after="0"/>
      </w:pPr>
      <w:r>
        <w:continuationSeparator/>
      </w:r>
    </w:p>
  </w:footnote>
  <w:footnote w:type="continuationNotice" w:id="1">
    <w:p w14:paraId="76FCBF6A" w14:textId="77777777" w:rsidR="00DA5739" w:rsidRDefault="00DA573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67D6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2AA36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7E75F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952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474A2124"/>
    <w:multiLevelType w:val="hybridMultilevel"/>
    <w:tmpl w:val="42DC4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A144DB"/>
    <w:multiLevelType w:val="hybridMultilevel"/>
    <w:tmpl w:val="A47A4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8DE5C8C"/>
    <w:multiLevelType w:val="hybridMultilevel"/>
    <w:tmpl w:val="6E2E6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3"/>
  </w:num>
  <w:num w:numId="20" w16cid:durableId="1441758772">
    <w:abstractNumId w:val="14"/>
  </w:num>
  <w:num w:numId="21" w16cid:durableId="695885905">
    <w:abstractNumId w:val="12"/>
  </w:num>
  <w:num w:numId="22" w16cid:durableId="20353075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9D"/>
    <w:rsid w:val="00003455"/>
    <w:rsid w:val="00021C10"/>
    <w:rsid w:val="00023095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81771"/>
    <w:rsid w:val="00082E2C"/>
    <w:rsid w:val="0009195F"/>
    <w:rsid w:val="000D355D"/>
    <w:rsid w:val="001046AC"/>
    <w:rsid w:val="0011008C"/>
    <w:rsid w:val="00111371"/>
    <w:rsid w:val="00112462"/>
    <w:rsid w:val="001172E5"/>
    <w:rsid w:val="001274B5"/>
    <w:rsid w:val="00140528"/>
    <w:rsid w:val="001433E3"/>
    <w:rsid w:val="00144C8D"/>
    <w:rsid w:val="0016014D"/>
    <w:rsid w:val="001608CC"/>
    <w:rsid w:val="0018191F"/>
    <w:rsid w:val="00181FE7"/>
    <w:rsid w:val="00186230"/>
    <w:rsid w:val="001D4B58"/>
    <w:rsid w:val="00200572"/>
    <w:rsid w:val="00262033"/>
    <w:rsid w:val="00271453"/>
    <w:rsid w:val="00276E4F"/>
    <w:rsid w:val="002906D5"/>
    <w:rsid w:val="00295104"/>
    <w:rsid w:val="002C0DDD"/>
    <w:rsid w:val="002D56F6"/>
    <w:rsid w:val="002D59A2"/>
    <w:rsid w:val="00302F19"/>
    <w:rsid w:val="00304507"/>
    <w:rsid w:val="003108DB"/>
    <w:rsid w:val="00331246"/>
    <w:rsid w:val="003319FB"/>
    <w:rsid w:val="00351D1B"/>
    <w:rsid w:val="00357FD0"/>
    <w:rsid w:val="003630D5"/>
    <w:rsid w:val="00374627"/>
    <w:rsid w:val="00380722"/>
    <w:rsid w:val="00394A6D"/>
    <w:rsid w:val="003A6477"/>
    <w:rsid w:val="003B2143"/>
    <w:rsid w:val="003B3EB8"/>
    <w:rsid w:val="003C14A1"/>
    <w:rsid w:val="003C38F0"/>
    <w:rsid w:val="003F19B9"/>
    <w:rsid w:val="00400FD0"/>
    <w:rsid w:val="0040118E"/>
    <w:rsid w:val="00420DE9"/>
    <w:rsid w:val="00433CD1"/>
    <w:rsid w:val="00445933"/>
    <w:rsid w:val="004476A1"/>
    <w:rsid w:val="004476B0"/>
    <w:rsid w:val="0046182F"/>
    <w:rsid w:val="004830A8"/>
    <w:rsid w:val="00495F2B"/>
    <w:rsid w:val="004A4BFA"/>
    <w:rsid w:val="004A64AA"/>
    <w:rsid w:val="004D433E"/>
    <w:rsid w:val="004E47F6"/>
    <w:rsid w:val="004E6381"/>
    <w:rsid w:val="004F305A"/>
    <w:rsid w:val="004F7524"/>
    <w:rsid w:val="00504FB9"/>
    <w:rsid w:val="005114E7"/>
    <w:rsid w:val="005338E9"/>
    <w:rsid w:val="00535E93"/>
    <w:rsid w:val="00536083"/>
    <w:rsid w:val="00542008"/>
    <w:rsid w:val="005463C0"/>
    <w:rsid w:val="00565DFF"/>
    <w:rsid w:val="00582E2D"/>
    <w:rsid w:val="005A1CE4"/>
    <w:rsid w:val="005A29F5"/>
    <w:rsid w:val="005A77FC"/>
    <w:rsid w:val="005A7D8A"/>
    <w:rsid w:val="005C2BF4"/>
    <w:rsid w:val="005C3AFF"/>
    <w:rsid w:val="005D49B2"/>
    <w:rsid w:val="005D5D10"/>
    <w:rsid w:val="005E5E55"/>
    <w:rsid w:val="005E7B46"/>
    <w:rsid w:val="005F04C0"/>
    <w:rsid w:val="00605599"/>
    <w:rsid w:val="00616068"/>
    <w:rsid w:val="00627B1A"/>
    <w:rsid w:val="00670A76"/>
    <w:rsid w:val="006734FD"/>
    <w:rsid w:val="00692F19"/>
    <w:rsid w:val="006953A2"/>
    <w:rsid w:val="006A3D6F"/>
    <w:rsid w:val="006B3F42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17AD2"/>
    <w:rsid w:val="007571DC"/>
    <w:rsid w:val="00774126"/>
    <w:rsid w:val="0077621B"/>
    <w:rsid w:val="00781236"/>
    <w:rsid w:val="007941C7"/>
    <w:rsid w:val="007963CE"/>
    <w:rsid w:val="007A7186"/>
    <w:rsid w:val="007C024D"/>
    <w:rsid w:val="007D00B3"/>
    <w:rsid w:val="007E2A6B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C73B0"/>
    <w:rsid w:val="008D5413"/>
    <w:rsid w:val="008D5A41"/>
    <w:rsid w:val="008D6148"/>
    <w:rsid w:val="008D6A27"/>
    <w:rsid w:val="008E038B"/>
    <w:rsid w:val="008E10EB"/>
    <w:rsid w:val="008E5671"/>
    <w:rsid w:val="00912D4C"/>
    <w:rsid w:val="00924DC2"/>
    <w:rsid w:val="0093056E"/>
    <w:rsid w:val="0093754D"/>
    <w:rsid w:val="00944724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87A6D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9F322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454DF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15D2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A5739"/>
    <w:rsid w:val="00DC429D"/>
    <w:rsid w:val="00DD4208"/>
    <w:rsid w:val="00DF3D23"/>
    <w:rsid w:val="00E01B82"/>
    <w:rsid w:val="00E01DEB"/>
    <w:rsid w:val="00E23538"/>
    <w:rsid w:val="00E321B6"/>
    <w:rsid w:val="00E45F8D"/>
    <w:rsid w:val="00E71047"/>
    <w:rsid w:val="00E726F0"/>
    <w:rsid w:val="00EA2B92"/>
    <w:rsid w:val="00EC12CE"/>
    <w:rsid w:val="00ED598E"/>
    <w:rsid w:val="00ED7FEB"/>
    <w:rsid w:val="00EE25F3"/>
    <w:rsid w:val="00F15136"/>
    <w:rsid w:val="00F24C08"/>
    <w:rsid w:val="00F37140"/>
    <w:rsid w:val="00F40303"/>
    <w:rsid w:val="00F41BEE"/>
    <w:rsid w:val="00FA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47B21"/>
  <w15:chartTrackingRefBased/>
  <w15:docId w15:val="{A6C2A7BE-EA07-4971-9C47-6645B1047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1"/>
    <w:qFormat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lpal\AppData\Local\Microsoft\Office\16.0\DTS\en-US%7bB059BF6D-BBA1-4532-B87A-8DB53A107471%7d\%7bE15A8E8A-093D-4A66-AA65-B953B7D7606B%7dTFa6ce606f-4d1b-45e4-9923-de33195f45da1e80e27c_win32-4dbc7035128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D84A2F143BE4DA9824B17277816EC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BE878-BA73-4473-A44C-F597575C5DB3}"/>
      </w:docPartPr>
      <w:docPartBody>
        <w:p w:rsidR="00830ABF" w:rsidRDefault="00830ABF">
          <w:pPr>
            <w:pStyle w:val="3D84A2F143BE4DA9824B17277816EC02"/>
          </w:pPr>
          <w:r>
            <w:t>Experience</w:t>
          </w:r>
        </w:p>
      </w:docPartBody>
    </w:docPart>
    <w:docPart>
      <w:docPartPr>
        <w:name w:val="8F9FAA56FA4942F8AFDF961884A30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66DA9-819D-4D8E-B8A8-93768B41D03B}"/>
      </w:docPartPr>
      <w:docPartBody>
        <w:p w:rsidR="00830ABF" w:rsidRDefault="00830ABF">
          <w:pPr>
            <w:pStyle w:val="8F9FAA56FA4942F8AFDF961884A30A8D"/>
          </w:pPr>
          <w:r>
            <w:t>Education</w:t>
          </w:r>
        </w:p>
      </w:docPartBody>
    </w:docPart>
    <w:docPart>
      <w:docPartPr>
        <w:name w:val="6730BEFA4A304FD6B748D8DC2BB6C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F5BD8B-06BF-41AB-ADDB-3536FD002FAA}"/>
      </w:docPartPr>
      <w:docPartBody>
        <w:p w:rsidR="00B11973" w:rsidRDefault="00475D45" w:rsidP="00475D45">
          <w:pPr>
            <w:pStyle w:val="6730BEFA4A304FD6B748D8DC2BB6C7A0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ABF"/>
    <w:rsid w:val="00062BC3"/>
    <w:rsid w:val="000B623A"/>
    <w:rsid w:val="001F7FBE"/>
    <w:rsid w:val="002906D5"/>
    <w:rsid w:val="003A6477"/>
    <w:rsid w:val="003A7AC9"/>
    <w:rsid w:val="00475D45"/>
    <w:rsid w:val="004F11FC"/>
    <w:rsid w:val="00565DFF"/>
    <w:rsid w:val="007C024D"/>
    <w:rsid w:val="00830ABF"/>
    <w:rsid w:val="008D6148"/>
    <w:rsid w:val="00B11973"/>
    <w:rsid w:val="00B454DF"/>
    <w:rsid w:val="00FA1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D84A2F143BE4DA9824B17277816EC02">
    <w:name w:val="3D84A2F143BE4DA9824B17277816EC02"/>
  </w:style>
  <w:style w:type="paragraph" w:customStyle="1" w:styleId="8F9FAA56FA4942F8AFDF961884A30A8D">
    <w:name w:val="8F9FAA56FA4942F8AFDF961884A30A8D"/>
  </w:style>
  <w:style w:type="paragraph" w:customStyle="1" w:styleId="6730BEFA4A304FD6B748D8DC2BB6C7A0">
    <w:name w:val="6730BEFA4A304FD6B748D8DC2BB6C7A0"/>
    <w:rsid w:val="00475D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5:38:46.51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5:38:05.54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24575,'27'0'0,"0"2"0,38 7 0,-30-5 0,0-1 0,1-1 0,35-4 0,58 2 0,-124 1 0,0 0 0,-1 0 0,1 0 0,0 1 0,-1-1 0,1 1 0,-1 0 0,0 0 0,0 1 0,0-1 0,0 1 0,0 0 0,0 0 0,0 0 0,-1 1 0,0-1 0,0 1 0,0 0 0,0 0 0,3 5 0,2 6 0,-1 1 0,0 0 0,-1 0 0,6 22 0,-6-19 0,15 31 0,1 1 0,-17-35 0,-1 0 0,-1 0 0,-1 1 0,0-1 0,-1 23 0,1-4 0,3-2 0,-4-27 0,0 0 0,0 0 0,0 1 0,-1 7 0,0-11 0,-1 0 0,1-1 0,-1 1 0,1-1 0,-1 1 0,0-1 0,0 0 0,0 1 0,-1-1 0,1 0 0,0 1 0,-1-1 0,0 0 0,-2 2 0,-26 29 56,10-10 11,-1-1 0,-1-1-1,-34 25 1,49-41-161,0-1 1,0 0-1,0 0 0,0-1 0,-1 0 1,1 0-1,-1 0 0,0-1 0,1 0 0,-1-1 1,0 0-1,0 0 0,0 0 0,-1-1 0,1-1 1,0 1-1,-13-4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{E15A8E8A-093D-4A66-AA65-B953B7D7606B}TFa6ce606f-4d1b-45e4-9923-de33195f45da1e80e27c_win32-4dbc70351281</Template>
  <TotalTime>1</TotalTime>
  <Pages>1</Pages>
  <Words>271</Words>
  <Characters>1896</Characters>
  <Application>Microsoft Office Word</Application>
  <DocSecurity>0</DocSecurity>
  <Lines>29</Lines>
  <Paragraphs>17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Mikelson</dc:creator>
  <cp:keywords/>
  <dc:description/>
  <cp:lastModifiedBy>Marie Mikelson</cp:lastModifiedBy>
  <cp:revision>2</cp:revision>
  <cp:lastPrinted>2026-05-29T19:53:00Z</cp:lastPrinted>
  <dcterms:created xsi:type="dcterms:W3CDTF">2026-05-29T19:54:00Z</dcterms:created>
  <dcterms:modified xsi:type="dcterms:W3CDTF">2026-05-29T19:54:00Z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